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1122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288"/>
        <w:gridCol w:w="559"/>
        <w:gridCol w:w="3365"/>
        <w:gridCol w:w="7010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41" w:hRule="atLeast"/>
        </w:trPr>
        <w:tc>
          <w:tcPr>
            <w:tcW w:w="4212" w:type="dxa"/>
            <w:gridSpan w:val="3"/>
            <w:vMerge w:val="restart"/>
            <w:tcMar>
              <w:left w:w="0" w:type="dxa"/>
              <w:right w:w="0" w:type="dxa"/>
            </w:tcMar>
          </w:tcPr>
          <w:p>
            <w:pPr>
              <w:spacing w:after="0"/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-88900</wp:posOffset>
                      </wp:positionH>
                      <wp:positionV relativeFrom="paragraph">
                        <wp:posOffset>511175</wp:posOffset>
                      </wp:positionV>
                      <wp:extent cx="1810385" cy="1793240"/>
                      <wp:effectExtent l="0" t="0" r="18415" b="1651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79332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lang w:val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-7pt;margin-top:40.25pt;height:141.2pt;width:142.55pt;z-index:251659264;v-text-anchor:middle;mso-width-relative:page;mso-height-relative:page;" fillcolor="#2C567A [3204]" filled="t" stroked="t" coordsize="21600,21600" o:gfxdata="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4FwwzZAAAACgEAAA8AAAAAAAAAAQAgAAAAIgAAAGRycy9kb3ducmV2LnhtbFBL&#10;AQIUABQAAAAIAIdO4kC2ogMnZwIAANYEAAAOAAAAAAAAAAEAIAAAACgBAABkcnMvZTJvRG9jLnht&#10;bFBLBQYAAAAABgAGAFkBAAABBgAAAAA=&#10;">
                      <v:fill on="t" focussize="0,0"/>
                      <v:stroke weight="1pt" color="#1D3D58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10" w:type="dxa"/>
          </w:tcPr>
          <w:p>
            <w:pPr>
              <w:pStyle w:val="8"/>
              <w:spacing w:after="0"/>
              <w:rPr>
                <w:rFonts w:hint="default"/>
                <w:lang w:val="en-IN"/>
              </w:rPr>
            </w:pPr>
            <w:r>
              <w:rPr>
                <w:lang w:val="en-IN"/>
              </w:rPr>
              <w:t>H</w:t>
            </w:r>
            <w:r>
              <w:rPr>
                <w:rFonts w:hint="default"/>
                <w:lang w:val="en-IN"/>
              </w:rPr>
              <w:t>ashwanth</w:t>
            </w:r>
            <w:r>
              <w:br w:type="textWrapping"/>
            </w:r>
            <w:r>
              <w:rPr>
                <w:lang w:val="en-IN"/>
              </w:rPr>
              <w:t>G</w:t>
            </w:r>
            <w:r>
              <w:rPr>
                <w:rFonts w:hint="default"/>
                <w:lang w:val="en-IN"/>
              </w:rPr>
              <w:t>ogineni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66" w:hRule="atLeast"/>
        </w:trPr>
        <w:tc>
          <w:tcPr>
            <w:tcW w:w="4212" w:type="dxa"/>
            <w:gridSpan w:val="3"/>
            <w:vMerge w:val="continue"/>
          </w:tcPr>
          <w:p>
            <w:pPr>
              <w:spacing w:after="0"/>
            </w:pPr>
          </w:p>
        </w:tc>
        <w:tc>
          <w:tcPr>
            <w:tcW w:w="7010" w:type="dxa"/>
            <w:vAlign w:val="bottom"/>
          </w:tcPr>
          <w:p>
            <w:pPr>
              <w:spacing w:before="60" w:after="0"/>
              <w:rPr>
                <w:rFonts w:asciiTheme="majorHAnsi" w:hAnsiTheme="majorHAnsi"/>
                <w:b/>
                <w:bCs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Theme="majorHAnsi" w:hAnsiTheme="majorHAnsi"/>
                <w:b/>
                <w:bCs/>
                <w:color w:val="132A75" w:themeColor="accent3" w:themeTint="E6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>Social Media Link:</w:t>
            </w:r>
            <w:r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 xml:space="preserve"> </w:t>
            </w:r>
            <w:r>
              <w:rPr>
                <w:rFonts w:ascii="SimSun" w:hAnsi="SimSun" w:eastAsia="SimSun" w:cs="SimSun"/>
                <w:color w:val="0072C7" w:themeColor="accent2"/>
                <w:sz w:val="24"/>
                <w:szCs w:val="24"/>
                <w14:textFill>
                  <w14:solidFill>
                    <w14:schemeClr w14:val="accent2"/>
                  </w14:solidFill>
                </w14:textFill>
              </w:rPr>
              <w:fldChar w:fldCharType="begin"/>
            </w:r>
            <w:r>
              <w:rPr>
                <w:rFonts w:ascii="SimSun" w:hAnsi="SimSun" w:eastAsia="SimSun" w:cs="SimSun"/>
                <w:color w:val="0072C7" w:themeColor="accent2"/>
                <w:sz w:val="24"/>
                <w:szCs w:val="24"/>
                <w14:textFill>
                  <w14:solidFill>
                    <w14:schemeClr w14:val="accent2"/>
                  </w14:solidFill>
                </w14:textFill>
              </w:rPr>
              <w:instrText xml:space="preserve"> HYPERLINK "https://www.instagram.com/hashwanthx/" </w:instrText>
            </w:r>
            <w:r>
              <w:rPr>
                <w:rFonts w:ascii="SimSun" w:hAnsi="SimSun" w:eastAsia="SimSun" w:cs="SimSun"/>
                <w:color w:val="0072C7" w:themeColor="accent2"/>
                <w:sz w:val="24"/>
                <w:szCs w:val="24"/>
                <w14:textFill>
                  <w14:solidFill>
                    <w14:schemeClr w14:val="accent2"/>
                  </w14:solidFill>
                </w14:textFill>
              </w:rPr>
              <w:fldChar w:fldCharType="separate"/>
            </w:r>
            <w:r>
              <w:rPr>
                <w:rStyle w:val="10"/>
                <w:rFonts w:ascii="SimSun" w:hAnsi="SimSun" w:eastAsia="SimSun" w:cs="SimSun"/>
                <w:color w:val="0072C7" w:themeColor="accent2"/>
                <w:sz w:val="24"/>
                <w:szCs w:val="24"/>
                <w14:textFill>
                  <w14:solidFill>
                    <w14:schemeClr w14:val="accent2"/>
                  </w14:solidFill>
                </w14:textFill>
              </w:rPr>
              <w:t>https://www.instagram.com/hashwanthx/</w:t>
            </w:r>
            <w:r>
              <w:rPr>
                <w:rFonts w:ascii="SimSun" w:hAnsi="SimSun" w:eastAsia="SimSun" w:cs="SimSun"/>
                <w:color w:val="0072C7" w:themeColor="accent2"/>
                <w:sz w:val="24"/>
                <w:szCs w:val="24"/>
                <w14:textFill>
                  <w14:solidFill>
                    <w14:schemeClr w14:val="accent2"/>
                  </w14:solidFill>
                </w14:textFill>
              </w:rPr>
              <w:fldChar w:fldCharType="end"/>
            </w:r>
          </w:p>
          <w:p>
            <w:pPr>
              <w:spacing w:before="60" w:after="0"/>
              <w:rPr>
                <w:rFonts w:hint="default" w:asciiTheme="majorHAnsi" w:hAnsiTheme="majorHAnsi"/>
                <w:b/>
                <w:bCs/>
                <w:color w:val="0072C7" w:themeColor="accent2"/>
                <w:lang w:val="en-I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Theme="majorHAnsi" w:hAnsiTheme="majorHAnsi"/>
                <w:b/>
                <w:bCs/>
                <w:color w:val="132A75" w:themeColor="accent3" w:themeTint="E6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>College/University:</w:t>
            </w:r>
            <w:r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 xml:space="preserve"> Backstage Pass Institute of Gaming and Technology</w:t>
            </w:r>
          </w:p>
          <w:p>
            <w:pPr>
              <w:spacing w:before="60" w:after="0"/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</w:pPr>
            <w:r>
              <w:rPr>
                <w:rFonts w:asciiTheme="majorHAnsi" w:hAnsiTheme="majorHAnsi"/>
                <w:b/>
                <w:bCs/>
                <w:color w:val="132A75" w:themeColor="accent3" w:themeTint="E6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>Degree:</w:t>
            </w:r>
            <w:r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 xml:space="preserve"> B.Tech</w:t>
            </w:r>
          </w:p>
          <w:p>
            <w:pPr>
              <w:spacing w:before="60" w:after="0"/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</w:pPr>
            <w:r>
              <w:rPr>
                <w:rFonts w:asciiTheme="majorHAnsi" w:hAnsiTheme="majorHAnsi"/>
                <w:b/>
                <w:bCs/>
                <w:color w:val="132A75" w:themeColor="accent3" w:themeTint="E6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>Gradating Year:</w:t>
            </w:r>
            <w:r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 xml:space="preserve"> 2022</w:t>
            </w:r>
          </w:p>
          <w:p>
            <w:pPr>
              <w:spacing w:before="60" w:after="0"/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</w:pPr>
            <w:r>
              <w:rPr>
                <w:rFonts w:asciiTheme="majorHAnsi" w:hAnsiTheme="majorHAnsi"/>
                <w:b/>
                <w:bCs/>
                <w:color w:val="132A75" w:themeColor="accent3" w:themeTint="E6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>City:</w:t>
            </w:r>
            <w:r>
              <w:rPr>
                <w:rFonts w:hint="default" w:asciiTheme="majorHAnsi" w:hAnsiTheme="majorHAnsi"/>
                <w:b/>
                <w:bCs/>
                <w:color w:val="132A75" w:themeColor="accent3" w:themeTint="E6"/>
                <w:lang w:val="en-IN"/>
                <w14:textFill>
                  <w14:solidFill>
                    <w14:schemeClr w14:val="accent3">
                      <w14:lumMod w14:val="90000"/>
                      <w14:lumOff w14:val="10000"/>
                    </w14:schemeClr>
                  </w14:solidFill>
                </w14:textFill>
              </w:rPr>
              <w:t xml:space="preserve"> Hyderabad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89" w:hRule="atLeast"/>
        </w:trPr>
        <w:tc>
          <w:tcPr>
            <w:tcW w:w="4212" w:type="dxa"/>
            <w:gridSpan w:val="3"/>
            <w:vMerge w:val="continue"/>
          </w:tcPr>
          <w:p>
            <w:pPr>
              <w:spacing w:after="0"/>
            </w:pPr>
          </w:p>
        </w:tc>
        <w:tc>
          <w:tcPr>
            <w:tcW w:w="7010" w:type="dxa"/>
            <w:vMerge w:val="restart"/>
          </w:tcPr>
          <w:p>
            <w:pPr>
              <w:pStyle w:val="2"/>
              <w:spacing w:after="0"/>
              <w:rPr>
                <w:rFonts w:hint="default"/>
                <w:lang w:val="en-IN"/>
              </w:rPr>
            </w:pPr>
            <w:r>
              <w:t>Intern Project:</w:t>
            </w:r>
            <w:r>
              <w:rPr>
                <w:rFonts w:hint="default"/>
                <w:lang w:val="en-IN"/>
              </w:rPr>
              <w:t xml:space="preserve"> Natural Language Processing (Stock Data)</w:t>
            </w:r>
            <w:bookmarkStart w:id="0" w:name="_GoBack"/>
            <w:bookmarkEnd w:id="0"/>
          </w:p>
          <w:p>
            <w:pPr>
              <w:spacing w:after="0"/>
            </w:pPr>
          </w:p>
          <w:p>
            <w:pPr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87" w:hRule="atLeast"/>
        </w:trPr>
        <w:tc>
          <w:tcPr>
            <w:tcW w:w="288" w:type="dxa"/>
          </w:tcPr>
          <w:p>
            <w:pPr>
              <w:pStyle w:val="26"/>
            </w:pPr>
          </w:p>
        </w:tc>
        <w:tc>
          <w:tcPr>
            <w:tcW w:w="559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6"/>
            </w:pPr>
            <w: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7" name="Group 7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9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0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20PvxrwAAADa&#10;AAAADwAAAGRycy9kb3ducmV2LnhtbEWPzWrCQBSF94W+w3AL3TUzVhAbM7oQCl1o0UTa7W3mmoRm&#10;7oTMaGyf3gkILg/n5+Nkq4ttxZl63zjWMEkUCOLSmYYrDYfi/WUOwgdkg61j0vBHHlbLx4cMU+MG&#10;3tM5D5WII+xT1FCH0KVS+rImiz5xHXH0jq63GKLsK2l6HOK4beWrUjNpseFIqLGjdU3lb36yI+Rn&#10;t/1svoucvoZN+d+xXKup1s9PE7UAEegS7uFb+8NoeIPxSrwBc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tD78a8AAAA&#10;2gAAAA8AAAAAAAAAAQAgAAAAIgAAAGRycy9kb3ducmV2LnhtbFBLAQIUABQAAAAIAIdO4kAzLwWe&#10;OwAAADkAAAAQAAAAAAAAAAEAIAAAAAsBAABkcnMvc2hhcGV4bWwueG1sUEsFBgAAAAAGAAYAWwEA&#10;ALUDAAAAAA=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9YxvyL4AAADb&#10;AAAADwAAAGRycy9kb3ducmV2LnhtbEWPzWvCQBDF70L/h2UKvYhu/CBI6iooCO3Rj4PehuyYLM3O&#10;huwa43/fORR6m+G9ee836+3gG9VTF11gA7NpBoq4DNZxZeByPkxWoGJCttgEJgMvirDdvI3WWNjw&#10;5CP1p1QpCeFYoIE6pbbQOpY1eYzT0BKLdg+dxyRrV2nb4VPCfaPnWZZrj46locaW9jWVP6eHN7C8&#10;7a7j4To/xkVeur76dnlcvIz5eJ9ln6ASDenf/Hf9ZQVf6OUXGUB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xvy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5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4" w:type="dxa"/>
            <w:vAlign w:val="center"/>
          </w:tcPr>
          <w:p>
            <w:pPr>
              <w:pStyle w:val="21"/>
              <w:rPr>
                <w:rFonts w:hint="default"/>
                <w:color w:val="auto"/>
                <w:lang w:val="en-IN"/>
              </w:rPr>
            </w:pPr>
            <w:r>
              <w:rPr>
                <w:rFonts w:hint="default"/>
                <w:color w:val="auto"/>
                <w:lang w:val="en-IN"/>
              </w:rPr>
              <w:t>91+7702283815</w:t>
            </w:r>
          </w:p>
        </w:tc>
        <w:tc>
          <w:tcPr>
            <w:tcW w:w="7010" w:type="dxa"/>
            <w:vMerge w:val="continue"/>
          </w:tcPr>
          <w:p>
            <w:pPr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" w:hRule="atLeast"/>
        </w:trPr>
        <w:tc>
          <w:tcPr>
            <w:tcW w:w="4212" w:type="dxa"/>
            <w:gridSpan w:val="3"/>
          </w:tcPr>
          <w:p>
            <w:pPr>
              <w:pStyle w:val="25"/>
            </w:pPr>
          </w:p>
        </w:tc>
        <w:tc>
          <w:tcPr>
            <w:tcW w:w="7010" w:type="dxa"/>
            <w:vMerge w:val="continue"/>
          </w:tcPr>
          <w:p>
            <w:pPr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99" w:hRule="atLeast"/>
        </w:trPr>
        <w:tc>
          <w:tcPr>
            <w:tcW w:w="288" w:type="dxa"/>
          </w:tcPr>
          <w:p>
            <w:pPr>
              <w:pStyle w:val="26"/>
            </w:pPr>
          </w:p>
        </w:tc>
        <w:tc>
          <w:tcPr>
            <w:tcW w:w="559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6"/>
            </w:pPr>
            <w: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4" name="Group 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unCqWL0AAADa&#10;AAAADwAAAGRycy9kb3ducmV2LnhtbEWPzWrDMBCE74W+g9hCb43kQkNwophSWmhDLvmBXLfW1nJi&#10;rYylOvbbR4FAjsPMfMMsisE1oqcu1J41ZBMFgrj0puZKw3739TIDESKywcYzaRgpQLF8fFhgbvyZ&#10;N9RvYyUShEOOGmyMbS5lKC05DBPfEifvz3cOY5JdJU2H5wR3jXxVaiod1pwWLLb0Yak8bf+dBvW7&#10;W/9s3rPx81jJZnUww7iaWa2fnzI1BxFpiPfwrf1tNLzB9Uq6AXJ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cKpYvQAA&#10;ANoAAAAPAAAAAAAAAAEAIAAAACIAAABkcnMvZG93bnJldi54bWxQSwECFAAUAAAACACHTuJAMy8F&#10;njsAAAA5AAAAEAAAAAAAAAABACAAAAAMAQAAZHJzL3NoYXBleG1sLnhtbFBLBQYAAAAABgAGAFsB&#10;AAC2AwAAAAA=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GKY4IbwAAADa&#10;AAAADwAAAGRycy9kb3ducmV2LnhtbEWPQWvCQBSE7wX/w/IEb3WjQlJjNh4Eq6VQqApeH9lnEsy+&#10;DdltEv+9Wyj0OMzMN0y2HU0jeupcbVnBYh6BIC6srrlUcDnvX99AOI+ssbFMCh7kYJtPXjJMtR34&#10;m/qTL0WAsEtRQeV9m0rpiooMurltiYN3s51BH2RXSt3hEOCmkcsoiqXBmsNChS3tKirupx+j4OMz&#10;6Ze74v1KyTr+Kg92dRhwpdRsuog2IDyN/j/81z5qBTH8Xgk3QOZ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imOCG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364" w:type="dxa"/>
            <w:vAlign w:val="center"/>
          </w:tcPr>
          <w:p>
            <w:pPr>
              <w:pStyle w:val="21"/>
              <w:rPr>
                <w:rFonts w:hint="default"/>
                <w:color w:val="auto"/>
                <w:lang w:val="en-IN"/>
              </w:rPr>
            </w:pPr>
            <w:r>
              <w:rPr>
                <w:rFonts w:hint="default"/>
                <w:color w:val="auto"/>
                <w:lang w:val="en-IN"/>
              </w:rPr>
              <w:t>hashwanthgogineni770.work@gmail.com</w:t>
            </w:r>
          </w:p>
        </w:tc>
        <w:tc>
          <w:tcPr>
            <w:tcW w:w="7010" w:type="dxa"/>
            <w:vMerge w:val="continue"/>
          </w:tcPr>
          <w:p>
            <w:pPr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" w:hRule="atLeast"/>
        </w:trPr>
        <w:tc>
          <w:tcPr>
            <w:tcW w:w="4212" w:type="dxa"/>
            <w:gridSpan w:val="3"/>
          </w:tcPr>
          <w:p>
            <w:pPr>
              <w:pStyle w:val="25"/>
            </w:pPr>
          </w:p>
        </w:tc>
        <w:tc>
          <w:tcPr>
            <w:tcW w:w="7010" w:type="dxa"/>
            <w:vMerge w:val="continue"/>
          </w:tcPr>
          <w:p>
            <w:pPr>
              <w:spacing w:after="0"/>
            </w:pPr>
          </w:p>
        </w:tc>
      </w:tr>
    </w:tbl>
    <w:p>
      <w:pPr>
        <w:spacing w:after="0"/>
      </w:pPr>
    </w:p>
    <w:sectPr>
      <w:headerReference r:id="rId3" w:type="default"/>
      <w:type w:val="continuous"/>
      <w:pgSz w:w="12242" w:h="8505" w:orient="landscape"/>
      <w:pgMar w:top="1440" w:right="1440" w:bottom="1440" w:left="1440" w:header="720" w:footer="1871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530" cy="10549890"/>
              <wp:effectExtent l="0" t="0" r="1270" b="381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8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7.7pt;margin-top:-36pt;height:830.7pt;width:683.9pt;z-index:251657216;mso-width-relative:page;mso-height-relative:page;" coordorigin="-15240,0" coordsize="8685782,10549896" o:gfxdata="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">
              <o:lock v:ext="edit" aspectratio="f"/>
              <v:group id="_x0000_s1026" o:spid="_x0000_s1026" o:spt="203" style="position:absolute;left:-15240;top:428625;height:3819525;width:4064000;" coordorigin="-15242,0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-15242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75703;top:436418;height:3183889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1;1739045,3174740;1739948,3175127;1879499,3084199;1830747,3095807;1757617,3105093;1754135,3095807;1805210,3091164;1879499,3084199;2006313,3072048;2003337,3072888;2004863,3072591;1096554,3054599;1148208,3067948;1170264,3069108;1231784,3099290;1259643,3105093;1261386,3105674;1267769,3099290;1292145,3106254;1316522,3112058;1364552,3123228;1365274,3122505;1420992,3131792;1447689,3136435;1474387,3138756;1528943,3141078;1603233,3139916;1606458,3139916;1613681,3135853;1629932,3130630;1646473,3130340;1657790,3131790;1660837,3139916;1686809,3139916;1678684,3151524;1674041,3157329;1658950,3164294;1631092,3164294;1595108,3161972;1517336,3159650;1459297,3155007;1408223,3148043;1357148,3139916;1279377,3128309;1219016,3108576;1219715,3108069;1184193,3096968;1152852,3083039;1116868,3071431;1079723,3058662;1096554,3054599;1779847,3029712;1762113,3032419;1639459,3038612;1679844,3043571;1690292,3041249;1762260,3033124;1774103,3030821;1890047,3012893;1829808,3022087;1850479,3022677;1880224,3017164;2109939,3010209;1921006,3060523;2016616,3039219;898642,2986693;1032131,3043571;1079723,3058662;1115707,3071430;1151691,3083037;1183032,3096967;1176067,3102771;1157495,3099288;1091331,3074913;1058829,3062143;1026328,3048214;983378,3033124;946233,3016873;917214,3001783;898642,2986693;953199,2957674;1017041,2990176;1008916,2994819;934627,2958834;953199,2957674;717561,2878741;796494,2922851;812745,2941423;775600,2921689;747741,2904278;717561,2878741;855973,2848955;855984,2849286;859904,2854030;860336,2852042;2551161,2772758;2546945,2773109;2477299,2823023;2408812,2860168;2360060,2889187;2333362,2900795;2305504,2912403;2271841,2929815;2246304,2944905;2209159,2959996;2170854,2973925;2160406,2984372;2144155,2990176;2103529,2997141;2051293,3013392;2003702,3028481;1951466,3043572;1886463,3059823;1794762,3074913;1792440,3078396;1748349,3089418;1749492,3090003;1798456,3077762;1799405,3074913;1891107,3059823;1956111,3043572;2008345,3028481;2055937,3013392;2108172,2997141;2148800,2990176;2121297,3006678;2122101,3006427;2151121,2989015;2167372,2983211;2168454,2982912;2175497,2975085;2213803,2961156;2250948,2946066;2276485,2930976;2310147,2913564;2338006,2901957;2357109,2893651;2367026,2886866;2415778,2857847;2484264,2820702;560658,2756706;565065,2760486;566568,2761253;2558951,2726404;2558553,2726678;2558553,2727009;2560398,2727272;2560875,2726678;2584028,2709077;2577176,2713811;2575964,2715070;2580663,2712062;465879,2650608;509717,2702223;474958,2660513;2666216,2650574;2666112,2650611;2665345,2655871;2646772,2676765;2624717,2701141;2626046,2700833;2646772,2677925;2665345,2657031;2666216,2650574;579335,2624436;581634,2627233;581749,2626850;407634,2597830;437814,2617564;439296,2619309;453049,2622352;484244,2651226;527193,2686050;545766,2711587;556212,2724356;600322,2761501;587554,2771948;546475,2726304;544606,2726678;544606,2726678;583480,2769871;587554,2771948;600323,2761501;710596,2848559;688542,2855524;696667,2861329;664165,2862489;643271,2848559;623538,2833470;574786,2792842;529515,2752215;487727,2711587;467994,2691854;449422,2670960;456387,2661674;479602,2682568;505139,2702301;536480,2735964;539144,2738249;505139,2702301;480762,2682568;457547,2661674;432010,2630332;407634,2597830;2964825,2413266;2964237,2413519;2951558,2443946;2952639,2267844;2921877,2312278;2906786,2340136;2891697,2365674;2855712,2413266;2824372,2460858;2796513,2499164;2794189,2500584;2792288,2503400;2795352,2501486;2823210,2463181;2854552,2415588;2890535,2367996;2905626,2342459;2920716,2314600;2952057,2269329;3045354,2263815;3035633,2285580;3014739,2327368;3035633,2285580;3045354,2263815;3072778,2251918;3057687,2297188;3030990,2345941;3004292,2395855;2979916,2427196;2996167,2394694;3010096,2362192;3020543,2344781;3034472,2321565;3047241,2298350;3072778,2251918;2997644,2152416;2969468,2202004;2968950,2203196;2997327,2153251;3013096,2040105;2979232,2132629;2907996,2278240;2897566,2294730;2897500,2294867;2873123,2336655;2848747,2381926;2820889,2416749;2797673,2456216;2660702,2610599;2615431,2648906;2611087,2652207;2609213,2654105;2590284,2669537;2574804,2687211;2517925,2730161;2509013,2735790;2484806,2755525;2481309,2757795;2476137,2762663;2430868,2792843;2385597,2820702;2380416,2823328;2349763,2843237;2340260,2848030;2331041,2854364;2299699,2871776;2270417,2883260;2205149,2916181;2052029,2973290;1945328,3000726;2031560,2984372;2047811,2980889;2100046,2962316;2132547,2951870;2184783,2925171;2243982,2904277;2281911,2889403;2298539,2879901;2313627,2875259;2334523,2863650;2340013,2859834;2354256,2846239;2385597,2827666;2421253,2810188;2434349,2802128;2479620,2771948;2499353,2753375;2521408,2739446;2578286,2696497;2618914,2658191;2664183,2619886;2801155,2465501;2820005,2433456;2820889,2430678;2851069,2384246;2860355,2370317;2872703,2353191;2876606,2345941;2900982,2304153;2948574,2205486;2995005,2099855;3008645,2056905;3140102,1937345;3136620,1939667;3136620,1939667;3151066,1868550;3150649,1870604;3154031,1874663;3164479,1886271;3171444,1881628;3171619,1880737;3166800,1883949;3155193,1873502;3140720,1736689;3139909,1736734;3138441,1736816;3138942,1742334;3137782,1771354;3133138,1788765;3105280,1832875;3098315,1871181;3091351,1883949;3079743,1939667;3066974,1983777;3053044,2026726;3044919,2060388;3035633,2095212;3043039,2083692;3049563,2059227;3055366,2024404;3069295,1981455;3082064,1937345;3093672,1881628;3100637,1868859;3107601,1830553;3135460,1786444;3116888,1875823;3102958,1950113;3071617,2045298;3065416,2054942;3062766,2069385;3054206,2094052;3021704,2164859;3006613,2202004;2997327,2221738;2985719,2242632;2954379,2298350;2920716,2352906;2877768,2426036;2830175,2498004;2798835,2538631;2765172,2578098;2753564,2594349;2740796,2610599;2721062,2626850;2688788,2662584;2689720,2666317;2656059,2701141;2620074,2726678;2591055,2749893;2563564,2769983;2567839,2769627;2598020,2747572;2627040,2724356;2663023,2698819;2696686,2663995;2695525,2659352;2728027,2623369;2747761,2607118;2760528,2590867;2772136,2574616;2805799,2535149;2837140,2494521;2884732,2422553;2927680,2349424;2961343,2294867;2992684,2239149;3004292,2218255;3013578,2198522;3028669,2161377;3061170,2090569;3073938,2042977;3105280,1947793;3119209,1873503;3137782,1784122;3141969,1768422;3138942,1767871;3140102,1738852;3165639,1712154;3152122,1768474;3152123,1768474;3165640,1712155;3176087,1700546;3169122,1715637;3169122,1715637;3167526,1747267;3166800,1777157;3155193,1812875;3155193,1816956;3169122,1777157;3171444,1715635;3176856,1703910;3126173,1650631;3118566,1668612;3115726,1694742;3112064,1682535;3110725,1684258;3114566,1697064;3112245,1715637;3116888,1730726;3120486,1730526;3118048,1722600;3120369,1704027;3126173,1650631;3223679,1619291;3226001,1620451;3224839,1669204;3226001,1702867;3222518,1764388;3219036,1799212;3208588,1850286;3205107,1893236;3187694,1972169;3171444,2040655;3142425,2053424;3144746,2046459;3149389,1997706;3166800,1946632;3180730,1938507;3180730,1938506;3195820,1850286;3203945,1808498;3210910,1765550;3216714,1724922;3219036,1686616;3220196,1654114;3222518,1636702;3223679,1619291;163484,1081075;164062,1081364;164117,1081202;233517,914696;207980,962288;187086,979700;187036,980812;185016,1025249;185073,1025143;187086,980860;207980,963448;233517,915857;234388,916437;234823,915567;247445,813708;231195,825315;206819,876390;212396,880851;212577,880068;207980,876390;232356,825315;246746,815037;336826,747544;335360,748717;329136,772646;325218,784689;218427,979700;203336,1027292;189407,1076045;159226,1178193;139494,1247840;130208,1300076;125565,1326774;122082,1353472;111635,1425441;108152,1469551;113957,1515982;116677,1490682;116278,1482319;120921,1433566;131368,1361597;139653,1351654;151685,1271134;151102,1257127;162569,1224252;169393,1196649;167352,1201409;160388,1199088;142976,1249002;144137,1276861;136011,1330257;134851,1339543;123243,1353472;126725,1326774;131368,1300076;140654,1247840;160388,1178193;190568,1076045;204497,1027292;219587,979700;326378,784689;336826,747544;357721,631465;357720,631465;363523,636108;363523,636107;566884,466202;566661,466379;565985,467144;556502,477081;554105,480568;552540,482337;545766,492171;474959,575748;455225,598963;435493,623339;348272,719742;436653,622179;456385,597802;476119,574586;546926,491010;554105,480568;565985,467144;596350,386158;586331,389648;578881,392415;577107,394664;564338,406272;531836,427166;509782,451543;488888,475919;474959,488688;474485,488096;461320,503924;438974,531638;402991,571105;408794,578068;408905,577971;404151,572265;440134,532798;476119,488688;490049,475920;510942,451543;532997,427168;565498,406273;578268,394666;592197,389442;596594,388078;2277645,176438;2336844,203136;2362381,224030;2305504,196171;2277645,176438;2084956,91701;2131387,102147;2196391,134649;2084956,91701;1386170,84011;1361793,87058;1309557,94022;1258483,105630;1236429,112595;1210892,119560;1155011,130537;1144727,134650;1073920,159026;1004273,186885;955521,208940;923019,221708;842925,258853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2;1185353,102147;983378,179920;910250,212422;888194,220547;868462,230995;831317,250727;773278,280908;729169,315731;601483,415559;574799,438762;548694,462598;549248,463151;348434,698790;307806,754507;289233,788170;270661,819511;235838,884515;197958,944205;197533,946037;184764,980860;175477,997111;173156,999433;162854,1033676;160388,1053990;158066,1083009;141815,1130602;126725,1178193;110474,1247840;101188,1311684;95384,1375527;103509,1331417;104262,1327777;105831,1310523;115117,1246680;118025,1247650;118277,1246572;115118,1245519;131369,1175872;146458,1128279;162635,1080906;161549,1080688;163871,1051669;176639,997111;185925,980860;186237,980012;198694,946037;236999,885676;271822,820672;290395,789332;308967,755669;349595,699951;550409,464313;603805,415560;731490,315732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5;2389080,287874;2422743,311089;2423717,311785;2440921,322236;3095994,1554287;3095503,1564001;3108762,1565895;3121530,1575181;3127334,1606522;3149388,1643667;3158676,1644511;3158676,1635542;3168112,1609330;3167961,1604201;3177247,1572860;3190016,1572860;3209749,1560092;3212070,1611166;3206267,1635542;3199302,1658758;3195819,1697064;3194659,1716797;3192338,1736531;3187387,1739831;3187694,1741173;3192436,1738011;3194659,1719118;3195819,1699386;3199302,1661079;3206267,1637863;3212070,1613488;3221356,1620452;3220196,1637863;3217875,1655276;3216713,1687778;3214392,1726083;3208588,1766711;3201624,1809659;3193498,1851448;3178408,1939667;3164479,1947793;3147067,1998868;3142423,2047620;3140102,2054585;3120369,2107981;3114565,2112624;3090189,2169502;3115726,2112624;3121530,2107981;3084385,2213612;3064652,2224059;3060560,2232245;3061170,2233344;3065813,2224058;3085546,2213612;3071617,2253078;3046080,2299510;3033312,2322725;3019382,2345941;3008935,2363352;2993845,2397015;2977594,2429517;2952057,2464341;2926520,2496843;2927584,2494652;2898660,2533988;2835978,2602475;2823637,2621461;2835978,2603635;2898660,2535148;2851069,2607117;2826547,2632799;2806861,2647270;2805798,2648906;2793491,2658374;2793030,2661674;2738473,2717392;2680434,2770788;2677750,2772735;2658380,2797485;2611949,2832308;2568552,2864855;2568398,2865044;2611949,2833470;2658380,2798646;2620074,2836952;2588878,2857266;2567298,2866380;2566678,2867133;2543463,2882223;2534714,2886277;2512703,2904133;2491228,2919368;2458726,2940262;2448280,2941423;2436667,2946584;2434863,2947954;2449440,2942583;2459888,2941423;2418100,2972764;2391401,2986694;2364704,2999462;2345846,3002291;2342649,3004105;2254430,3042411;2249932,3043433;2223089,3060983;2238179,3065626;2182461,3090003;2187105,3073752;2168532,3080717;2151121,3086520;2115136,3098128;2110329,3092358;2093081,3095807;2072187,3100450;2029239,3110898;2027823,3111556;2068705,3101610;2089599,3096967;2107010,3093485;2113975,3099288;2149960,3087681;2167371,3081877;2185943,3074913;2181300,3091164;2132547,3114379;2130158,3113710;2096564,3127147;2068705,3135273;2026917,3145720;2009651,3144270;1973537,3151296;1972360,3153846;1876016,3172418;1853961,3166614;1835389,3166614;1802887,3177062;1773868,3179383;1744848,3180543;1741695,3179193;1715249,3183881;1683327,3178222;1684489,3177062;1690292,3168935;1663595,3165454;1676363,3158489;1714669,3157328;1751814,3156167;1805208,3157328;1842353,3153846;1912000,3138755;1958431,3128309;1993254,3127147;1995677,3126022;1961914,3127148;1915483,3137595;1845836,3152686;1808691,3156167;1755296,3155007;1718151,3156167;1679844,3157329;1681006,3152686;1689131,3141078;2046650,3081877;2289253,2990176;2353095,2956513;2389080,2937940;2426225,2918208;2495871,2876419;2551589,2833470;2656059,2752215;2685077,2728999;2712936,2704624;2754724,2666317;2772136,2637298;2797147,2614371;2797348,2612931;2773298,2634977;2755885,2663995;2714097,2702302;2686239,2726678;2657220,2749893;2552750,2831148;2497033,2874098;2427386,2915886;2390241,2935619;2354256,2954191;2290414,2987855;2047811,3079556;1690292,3138756;1663595,3138756;1660112,3129470;1632253,3128309;1606716,3138756;1532426,3139916;1477870,3137595;1451172,3135273;1424475,3130630;1440556,3113476;1437243,3114379;1377323,3103283;1374561,3103933;1259644,3083039;1214373,3073752;1174907,3066788;1127316,3044732;1068115,3022678;1006595,2998301;1017041,2990176;1059991,2998301;1078563,3014552;1142405,3033124;1268931,3065626;1300271,3071431;1333934,3077234;1371079,3085360;1412013,3094211;1415187,3093485;1453493,3099290;1454654,3096968;1510371,3099290;1519657,3100450;1605555,3100450;1668237,3102771;1742526,3096968;1751813,3096968;1755296,3106254;1828424,3096968;1877176,3085360;1905035,3080717;1922447,3078396;1960752,3069109;1992094,3062145;2023434,3054019;2080922,3044069;2088439,3041251;2028079,3051697;1996737,3059823;1965397,3066788;1927091,3076074;1909679,3078396;1881821,3083039;1806370,3090003;1755296,3094647;1746009,3094647;1671720,3100450;1609038,3098128;1523140,3098128;1513854,3096968;1477870,3081877;1458137,3094647;1458087,3094746;1474387,3084199;1510372,3099288;1454655,3096967;1455094,3096683;1418670,3091164;1375722,3081877;1338577,3073752;1304914,3067948;1273574,3062145;1147048,3029643;1083206,3011070;1064634,2994819;1021684,2986693;957842,2954191;939270,2955353;873105,2921689;861497,2900795;863819,2899635;904447,2921689;945073,2943745;956681,2936780;909090,2905438;869623,2888027;815066,2856685;768635,2826505;695507,2795165;667648,2771949;673451,2769627;701310,2777752;643271,2717392;610769,2690694;580589,2663995;542284,2632655;486567,2571133;482744,2559185;471476,2547917;433171,2506129;428528,2485235;413437,2464341;411640,2461522;393703,2449250;358880,2399337;339147,2352906;336826,2352906;310129,2301831;284592,2250757;257893,2191557;233517,2131197;257893,2171824;282270,2222898;290395,2250757;293752,2255681;289620,2234191;278839,2214628;261293,2175170;240481,2140482;214944,2070835;193067,1999445;185881,1978627;154591,1853728;140753,1763057;140654,1765550;141815,1784122;147619,1827072;154583,1871181;142976,1832875;134851,1784122;125565,1784122;119760,1740012;111635,1712154;104671,1685456;84937,1664562;79133,1664562;73329,1635542;71007,1598397;75650,1546162;77972,1527590;81925,1514851;80004,1485802;82615,1442852;87258,1434147;87258,1428923;77972,1446335;69847,1434727;54756,1413833;52000,1397292;51275,1398742;46632,1445174;43149,1491605;39667,1527590;39667,1601879;40827,1640185;43149,1678490;32702,1714475;30381,1714475;23416,1644828;23416,1572860;29219,1517142;39662,1527584;30381,1515982;28059,1474194;30381,1410350;31541,1392939;35024,1363919;48953,1311684;55894,1276984;53596,1268735;45470,1315166;31541,1367402;28059,1396421;26898,1413833;24576,1477675;26898,1519464;21095,1575181;21095,1647150;28059,1716797;30381,1716797;45470,1782962;53596,1837518;71007,1893236;98431,2013050;100824,2036013;105832,2036013;131369,2097533;140655,2128875;123243,2102177;104671,2060388;103510,2071996;93411,2040691;86098,2041816;77972,2015119;50113,1951275;32702,1894397;31541,1846804;23416,1791087;17612,1735369;4844,1694742;12969,1478837;21095,1423119;14130,1392939;28059,1309363;31541,1289629;40827,1222303;65204,1173550;59400,1239716;65202,1228375;68686,1201264;69847,1171229;80294,1132922;96544,1074883;116278,1015684;117757,1014020;126726,966931;139494,933268;154585,905409;184765,847370;209140,795135;243964,727810;269501,698790;290395,658163;307807,632626;326380,623339;331023,616375;349595,579230;385579,537441;386558,554907;383933,562249;421562,523512;440134,499136;464511,475920;466611,478254;465673,477081;495853,446900;526033,419041;558535,384218;603805,350555;652557,314571;681707,294235;701310,276265;736133,255371;773278,235638;778195,233109;790835,220693;811584,205457;834365,193850;850480,190140;853371,188045;1169102,60359;1180816,57812;1213212,46430;1235557,41931;1247209,41833;1251518,40626;1516175,5803;1591335,5513;1671720,6963;1673216,8085;1712347,3481;1748331,9285;1784316,16249;1802881,20469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885825;top:0;height:264795;width:7772400;v-text-anchor:middle;" fillcolor="#2C567A [3204]" filled="t" stroked="f" coordsize="21600,21600" o:gfxdata="UEsDBAoAAAAAAIdO4kAAAAAAAAAAAAAAAAAEAAAAZHJzL1BLAwQUAAAACACHTuJAO2mIC74AAADa&#10;AAAADwAAAGRycy9kb3ducmV2LnhtbEWPS0/DMBCE70j8B2uRuFG7o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2mIC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08910;top:1000125;height:9549771;width:5961632;" coordorigin="-2676228,-5283698" coordsize="4879079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Ts+la7oAAADa&#10;AAAADwAAAGRycy9kb3ducmV2LnhtbEVPy4rCMBTdC/5DuII7TTugSDW6GBFlYMbnMNtLc6etNje1&#10;idb+vVkILg/nPVs8TCnuVLvCsoJ4GIEgTq0uOFNwOq4GExDOI2ssLZOClhws5t3ODBNtG97T/eAz&#10;EULYJagg975KpHRpTgbd0FbEgfu3tUEfYJ1JXWMTwk0pP6JoLA0WHBpyrOgzp/RyuBkFX9/V7jdu&#10;2/V1tW1+Rv66/Lttzkr1e3E0BeHp4d/il3ujFYSt4Uq4AX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z6VrugAAANo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76228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E54D5"/>
    <w:multiLevelType w:val="multilevel"/>
    <w:tmpl w:val="112E54D5"/>
    <w:lvl w:ilvl="0" w:tentative="0">
      <w:start w:val="1"/>
      <w:numFmt w:val="bullet"/>
      <w:pStyle w:val="16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compat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4CE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904A6"/>
    <w:rsid w:val="00390D17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656DB"/>
    <w:rsid w:val="00783F61"/>
    <w:rsid w:val="007B10EC"/>
    <w:rsid w:val="007F5B63"/>
    <w:rsid w:val="00803A0A"/>
    <w:rsid w:val="008268CC"/>
    <w:rsid w:val="00846CB9"/>
    <w:rsid w:val="00891DAE"/>
    <w:rsid w:val="008A1E6E"/>
    <w:rsid w:val="008B108C"/>
    <w:rsid w:val="008C2CFC"/>
    <w:rsid w:val="009162FD"/>
    <w:rsid w:val="009475DC"/>
    <w:rsid w:val="00967B93"/>
    <w:rsid w:val="009904CE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45A89"/>
    <w:rsid w:val="00D70E88"/>
    <w:rsid w:val="00E26AED"/>
    <w:rsid w:val="00E73AB8"/>
    <w:rsid w:val="00E77B5E"/>
    <w:rsid w:val="00E90A60"/>
    <w:rsid w:val="00ED47F7"/>
    <w:rsid w:val="00EE7E09"/>
    <w:rsid w:val="00F00D98"/>
    <w:rsid w:val="00F0223C"/>
    <w:rsid w:val="00F3235D"/>
    <w:rsid w:val="00F509FC"/>
    <w:rsid w:val="00F878BD"/>
    <w:rsid w:val="00FB058A"/>
    <w:rsid w:val="00FE7401"/>
    <w:rsid w:val="189D0FCD"/>
    <w:rsid w:val="2B9F3ED7"/>
    <w:rsid w:val="57250EB2"/>
    <w:rsid w:val="6E8D4D7C"/>
    <w:rsid w:val="7E58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nhideWhenUsed="0" w:uiPriority="99" w:semiHidden="0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character" w:default="1" w:styleId="9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4"/>
    <w:semiHidden/>
    <w:qFormat/>
    <w:uiPriority w:val="1"/>
    <w:rPr>
      <w:sz w:val="20"/>
      <w:szCs w:val="20"/>
    </w:rPr>
  </w:style>
  <w:style w:type="paragraph" w:styleId="4">
    <w:name w:val="Closing"/>
    <w:basedOn w:val="1"/>
    <w:link w:val="28"/>
    <w:qFormat/>
    <w:uiPriority w:val="99"/>
    <w:pPr>
      <w:spacing w:before="480" w:after="0"/>
    </w:pPr>
  </w:style>
  <w:style w:type="paragraph" w:styleId="5">
    <w:name w:val="Date"/>
    <w:basedOn w:val="1"/>
    <w:next w:val="1"/>
    <w:link w:val="24"/>
    <w:qFormat/>
    <w:uiPriority w:val="99"/>
    <w:pPr>
      <w:spacing w:line="480" w:lineRule="auto"/>
    </w:pPr>
  </w:style>
  <w:style w:type="paragraph" w:styleId="6">
    <w:name w:val="footer"/>
    <w:basedOn w:val="1"/>
    <w:link w:val="19"/>
    <w:semiHidden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8"/>
    <w:semiHidden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next w:val="1"/>
    <w:link w:val="20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styleId="11">
    <w:name w:val="Strong"/>
    <w:basedOn w:val="9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Body Text Char"/>
    <w:basedOn w:val="9"/>
    <w:link w:val="3"/>
    <w:semiHidden/>
    <w:uiPriority w:val="1"/>
    <w:rPr>
      <w:rFonts w:cs="Georgia" w:asciiTheme="minorHAnsi" w:hAnsiTheme="minorHAnsi"/>
    </w:rPr>
  </w:style>
  <w:style w:type="character" w:customStyle="1" w:styleId="15">
    <w:name w:val="Heading 1 Char"/>
    <w:basedOn w:val="9"/>
    <w:link w:val="2"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6">
    <w:name w:val="List Paragraph"/>
    <w:basedOn w:val="3"/>
    <w:semiHidden/>
    <w:qFormat/>
    <w:uiPriority w:val="1"/>
    <w:pPr>
      <w:numPr>
        <w:ilvl w:val="0"/>
        <w:numId w:val="1"/>
      </w:numPr>
      <w:spacing w:after="120"/>
    </w:pPr>
    <w:rPr>
      <w:szCs w:val="24"/>
    </w:rPr>
  </w:style>
  <w:style w:type="paragraph" w:customStyle="1" w:styleId="17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18">
    <w:name w:val="Header Char"/>
    <w:basedOn w:val="9"/>
    <w:link w:val="7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19">
    <w:name w:val="Footer Char"/>
    <w:basedOn w:val="9"/>
    <w:link w:val="6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0">
    <w:name w:val="Title Char"/>
    <w:basedOn w:val="9"/>
    <w:link w:val="8"/>
    <w:qFormat/>
    <w:uiPriority w:val="10"/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1">
    <w:name w:val="Information"/>
    <w:basedOn w:val="3"/>
    <w:qFormat/>
    <w:uiPriority w:val="1"/>
    <w:pPr>
      <w:kinsoku w:val="0"/>
      <w:overflowPunct w:val="0"/>
      <w:spacing w:before="4" w:after="0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2">
    <w:name w:val="Dates"/>
    <w:basedOn w:val="3"/>
    <w:semiHidden/>
    <w:qFormat/>
    <w:uiPriority w:val="1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3">
    <w:name w:val="Placeholder Text"/>
    <w:basedOn w:val="9"/>
    <w:semiHidden/>
    <w:qFormat/>
    <w:uiPriority w:val="99"/>
    <w:rPr>
      <w:color w:val="808080"/>
    </w:rPr>
  </w:style>
  <w:style w:type="character" w:customStyle="1" w:styleId="24">
    <w:name w:val="Date Char"/>
    <w:basedOn w:val="9"/>
    <w:link w:val="5"/>
    <w:uiPriority w:val="99"/>
    <w:rPr>
      <w:rFonts w:cs="Georgia" w:asciiTheme="minorHAnsi" w:hAnsiTheme="minorHAnsi"/>
      <w:sz w:val="22"/>
      <w:szCs w:val="22"/>
    </w:rPr>
  </w:style>
  <w:style w:type="paragraph" w:styleId="25">
    <w:name w:val="No Spacing"/>
    <w:basedOn w:val="1"/>
    <w:uiPriority w:val="1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26">
    <w:name w:val="Contact"/>
    <w:basedOn w:val="1"/>
    <w:link w:val="27"/>
    <w:qFormat/>
    <w:uiPriority w:val="1"/>
    <w:pPr>
      <w:spacing w:after="0"/>
    </w:pPr>
  </w:style>
  <w:style w:type="character" w:customStyle="1" w:styleId="27">
    <w:name w:val="Contact Char"/>
    <w:basedOn w:val="9"/>
    <w:link w:val="26"/>
    <w:qFormat/>
    <w:uiPriority w:val="1"/>
  </w:style>
  <w:style w:type="character" w:customStyle="1" w:styleId="28">
    <w:name w:val="Closing Char"/>
    <w:basedOn w:val="9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5.xml"/><Relationship Id="rId11" Type="http://schemas.openxmlformats.org/officeDocument/2006/relationships/customXml" Target="../customXml/item4.xml"/><Relationship Id="rId10" Type="http://schemas.openxmlformats.org/officeDocument/2006/relationships/customXml" Target="../customXml/item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D213BC53-59C2-422B-9C05-6A7361D12AA8%7d\%7b47ADE6B6-2526-46A1-A724-D21B5B1E2C05%7dtf22746018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/>
</ds:datastoreItem>
</file>

<file path=customXml/itemProps3.xml><?xml version="1.0" encoding="utf-8"?>
<ds:datastoreItem xmlns:ds="http://schemas.openxmlformats.org/officeDocument/2006/customXml" ds:itemID="{EA7ED9DE-6E1E-48CE-8CC0-09ECBF5CEA0D}">
  <ds:schemaRefs/>
</ds:datastoreItem>
</file>

<file path=customXml/itemProps4.xml><?xml version="1.0" encoding="utf-8"?>
<ds:datastoreItem xmlns:ds="http://schemas.openxmlformats.org/officeDocument/2006/customXml" ds:itemID="{B6673834-333B-4B11-831E-9618DFDA43D8}">
  <ds:schemaRefs/>
</ds:datastoreItem>
</file>

<file path=customXml/itemProps5.xml><?xml version="1.0" encoding="utf-8"?>
<ds:datastoreItem xmlns:ds="http://schemas.openxmlformats.org/officeDocument/2006/customXml" ds:itemID="{54B25CCA-2DB1-4A33-9AC5-96A8184476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{47ADE6B6-2526-46A1-A724-D21B5B1E2C05}tf22746018.dotx</Template>
  <Pages>1</Pages>
  <Words>24</Words>
  <Characters>138</Characters>
  <Lines>1</Lines>
  <Paragraphs>1</Paragraphs>
  <TotalTime>11</TotalTime>
  <ScaleCrop>false</ScaleCrop>
  <LinksUpToDate>false</LinksUpToDate>
  <CharactersWithSpaces>161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2020-07-28T20:13:00Z</dcterms:created>
  <dcterms:modified xsi:type="dcterms:W3CDTF">2020-09-02T06:31:59Z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1033-11.2.0.9635</vt:lpwstr>
  </property>
</Properties>
</file>